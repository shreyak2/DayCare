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058A53B1" w14:textId="77777777" w:rsidTr="00FB65B8">
        <w:tc>
          <w:tcPr>
            <w:tcW w:w="5395" w:type="dxa"/>
          </w:tcPr>
          <w:p w14:paraId="7CEFC6ED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15AF6A36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4B1F0EE9" w14:textId="77777777" w:rsidTr="00FB65B8">
        <w:trPr>
          <w:trHeight w:val="2719"/>
        </w:trPr>
        <w:tc>
          <w:tcPr>
            <w:tcW w:w="5395" w:type="dxa"/>
          </w:tcPr>
          <w:p w14:paraId="26B95803" w14:textId="787D205F" w:rsidR="002C077B" w:rsidRPr="002C077B" w:rsidRDefault="002C077B" w:rsidP="002C077B">
            <w:pPr>
              <w:pStyle w:val="Heading1"/>
              <w:rPr>
                <w:sz w:val="44"/>
                <w:szCs w:val="44"/>
              </w:rPr>
            </w:pPr>
            <w:r w:rsidRPr="002C077B">
              <w:rPr>
                <w:sz w:val="44"/>
                <w:szCs w:val="44"/>
              </w:rPr>
              <w:t>Day Care Project</w:t>
            </w:r>
          </w:p>
        </w:tc>
        <w:tc>
          <w:tcPr>
            <w:tcW w:w="5395" w:type="dxa"/>
          </w:tcPr>
          <w:p w14:paraId="2F723319" w14:textId="77777777" w:rsidR="00A81248" w:rsidRPr="003A798E" w:rsidRDefault="00A81248"/>
        </w:tc>
      </w:tr>
      <w:tr w:rsidR="00A81248" w:rsidRPr="003A798E" w14:paraId="11921D30" w14:textId="77777777" w:rsidTr="00FB65B8">
        <w:trPr>
          <w:trHeight w:val="8059"/>
        </w:trPr>
        <w:tc>
          <w:tcPr>
            <w:tcW w:w="5395" w:type="dxa"/>
          </w:tcPr>
          <w:p w14:paraId="018BEFC4" w14:textId="77777777" w:rsidR="00A81248" w:rsidRPr="003A798E" w:rsidRDefault="00A8124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C21076D" wp14:editId="5A26AA07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968BFE" id="Group 1" o:spid="_x0000_s1026" alt="&quot;&quot;" style="position:absolute;margin-left:-35.1pt;margin-top:-176.6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wUL5bOEAAAAO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477bd1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ac3ec1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7079F3FD" w14:textId="77777777" w:rsidR="00A81248" w:rsidRPr="003A798E" w:rsidRDefault="00A81248"/>
        </w:tc>
      </w:tr>
      <w:tr w:rsidR="00A81248" w:rsidRPr="003A798E" w14:paraId="50A5D9A6" w14:textId="77777777" w:rsidTr="00FB65B8">
        <w:trPr>
          <w:trHeight w:val="1299"/>
        </w:trPr>
        <w:tc>
          <w:tcPr>
            <w:tcW w:w="5395" w:type="dxa"/>
          </w:tcPr>
          <w:p w14:paraId="2D766539" w14:textId="77777777" w:rsidR="00A81248" w:rsidRPr="003A798E" w:rsidRDefault="00A81248"/>
        </w:tc>
        <w:tc>
          <w:tcPr>
            <w:tcW w:w="5395" w:type="dxa"/>
          </w:tcPr>
          <w:p w14:paraId="32160AAF" w14:textId="246698A6" w:rsidR="00A81248" w:rsidRPr="003A798E" w:rsidRDefault="00A81248" w:rsidP="00A81248">
            <w:pPr>
              <w:pStyle w:val="Heading2"/>
            </w:pPr>
          </w:p>
          <w:p w14:paraId="1D6F8224" w14:textId="0A1FE388" w:rsidR="00A81248" w:rsidRDefault="002C077B" w:rsidP="00C66528">
            <w:pPr>
              <w:pStyle w:val="Heading2"/>
            </w:pPr>
            <w:r>
              <w:t>CSYE-6</w:t>
            </w:r>
            <w:r w:rsidR="00D737F3">
              <w:t>2</w:t>
            </w:r>
            <w:r>
              <w:t>00</w:t>
            </w:r>
          </w:p>
          <w:p w14:paraId="453003A6" w14:textId="256737AD" w:rsidR="00FB03BB" w:rsidRPr="00FB03BB" w:rsidRDefault="00FB03BB" w:rsidP="00FB03BB">
            <w:pPr>
              <w:pStyle w:val="Heading2"/>
              <w:rPr>
                <w:sz w:val="28"/>
                <w:szCs w:val="28"/>
              </w:rPr>
            </w:pPr>
            <w:r w:rsidRPr="00FB03BB">
              <w:rPr>
                <w:sz w:val="28"/>
                <w:szCs w:val="28"/>
              </w:rPr>
              <w:t>Object Oriented Design</w:t>
            </w:r>
          </w:p>
          <w:p w14:paraId="12A4A049" w14:textId="121BB19A" w:rsidR="00C66C9B" w:rsidRPr="00C66C9B" w:rsidRDefault="00C66C9B" w:rsidP="00C66C9B"/>
        </w:tc>
      </w:tr>
      <w:tr w:rsidR="00A81248" w:rsidRPr="003A798E" w14:paraId="0C780C86" w14:textId="77777777" w:rsidTr="00FB65B8">
        <w:trPr>
          <w:trHeight w:val="1402"/>
        </w:trPr>
        <w:tc>
          <w:tcPr>
            <w:tcW w:w="5395" w:type="dxa"/>
          </w:tcPr>
          <w:p w14:paraId="059B99F0" w14:textId="77777777" w:rsidR="00A81248" w:rsidRPr="003A798E" w:rsidRDefault="00A81248"/>
        </w:tc>
        <w:tc>
          <w:tcPr>
            <w:tcW w:w="5395" w:type="dxa"/>
          </w:tcPr>
          <w:p w14:paraId="06538FA5" w14:textId="77777777" w:rsidR="00A81248" w:rsidRDefault="002C077B" w:rsidP="00A81248">
            <w:pPr>
              <w:pStyle w:val="Heading2"/>
            </w:pPr>
            <w:r>
              <w:t>Team:</w:t>
            </w:r>
          </w:p>
          <w:p w14:paraId="7121858D" w14:textId="3A03C420" w:rsidR="002C077B" w:rsidRDefault="002C077B" w:rsidP="002C077B">
            <w:pPr>
              <w:pStyle w:val="ListParagraph"/>
              <w:numPr>
                <w:ilvl w:val="0"/>
                <w:numId w:val="1"/>
              </w:numPr>
            </w:pPr>
            <w:r>
              <w:t>Maharshi Jinandra</w:t>
            </w:r>
          </w:p>
          <w:p w14:paraId="22DCD22F" w14:textId="1842D039" w:rsidR="002C077B" w:rsidRPr="002C077B" w:rsidRDefault="002C077B" w:rsidP="000E4F03">
            <w:pPr>
              <w:pStyle w:val="ListParagraph"/>
              <w:numPr>
                <w:ilvl w:val="0"/>
                <w:numId w:val="1"/>
              </w:numPr>
            </w:pPr>
            <w:r>
              <w:t>Shreya Kichloo</w:t>
            </w:r>
          </w:p>
        </w:tc>
      </w:tr>
    </w:tbl>
    <w:p w14:paraId="16A7C7F7" w14:textId="77777777" w:rsidR="00A24793" w:rsidRPr="003A798E" w:rsidRDefault="00A24793"/>
    <w:p w14:paraId="2F2A3FA5" w14:textId="77777777" w:rsidR="00EC785D" w:rsidRPr="00BC23DC" w:rsidRDefault="00EC785D" w:rsidP="00EC785D">
      <w:pPr>
        <w:spacing w:after="200"/>
        <w:rPr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  <w:sz w:val="32"/>
          <w:szCs w:val="32"/>
        </w:rPr>
        <w:t xml:space="preserve">     </w:t>
      </w:r>
      <w:r w:rsidRPr="00BC23DC">
        <w:rPr>
          <w:b/>
          <w:bCs/>
          <w:color w:val="000000" w:themeColor="text1"/>
          <w:sz w:val="40"/>
          <w:szCs w:val="40"/>
        </w:rPr>
        <w:t>Content</w:t>
      </w:r>
    </w:p>
    <w:p w14:paraId="02D87BE1" w14:textId="77777777" w:rsidR="00EC785D" w:rsidRPr="00000EE8" w:rsidRDefault="00EC785D" w:rsidP="00EC785D">
      <w:pPr>
        <w:jc w:val="both"/>
        <w:rPr>
          <w:color w:val="000000" w:themeColor="text1"/>
        </w:rPr>
      </w:pPr>
    </w:p>
    <w:p w14:paraId="46151F89" w14:textId="77777777" w:rsidR="00EC785D" w:rsidRPr="00000EE8" w:rsidRDefault="00EC785D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 w:rsidRPr="00000EE8">
        <w:rPr>
          <w:color w:val="000000" w:themeColor="text1"/>
        </w:rPr>
        <w:t>Problem Statement</w:t>
      </w:r>
    </w:p>
    <w:p w14:paraId="33679879" w14:textId="77777777" w:rsidR="00EC785D" w:rsidRPr="00000EE8" w:rsidRDefault="00EC785D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 w:rsidRPr="00000EE8">
        <w:rPr>
          <w:color w:val="000000" w:themeColor="text1"/>
        </w:rPr>
        <w:t>Proposed Solution</w:t>
      </w:r>
    </w:p>
    <w:p w14:paraId="2851324D" w14:textId="41F86F9F" w:rsidR="00EC785D" w:rsidRDefault="00EC785D" w:rsidP="00EC785D">
      <w:pPr>
        <w:pStyle w:val="ListParagraph"/>
        <w:numPr>
          <w:ilvl w:val="2"/>
          <w:numId w:val="3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Object Model Diagram</w:t>
      </w:r>
    </w:p>
    <w:p w14:paraId="72DF0C96" w14:textId="45BBD8A1" w:rsidR="004F620D" w:rsidRDefault="002E7E09" w:rsidP="00EC785D">
      <w:pPr>
        <w:pStyle w:val="ListParagraph"/>
        <w:numPr>
          <w:ilvl w:val="2"/>
          <w:numId w:val="3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Design Solution</w:t>
      </w:r>
    </w:p>
    <w:p w14:paraId="0F685A88" w14:textId="19D6F91C" w:rsidR="00EC785D" w:rsidRDefault="00EC785D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Future Scope Implementation</w:t>
      </w:r>
    </w:p>
    <w:p w14:paraId="671F5D6B" w14:textId="4AA7C8B7" w:rsidR="00174542" w:rsidRDefault="008B4845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Snapshots</w:t>
      </w:r>
    </w:p>
    <w:p w14:paraId="2A7A97DF" w14:textId="21CBF8D0" w:rsidR="00A81248" w:rsidRDefault="00A81248"/>
    <w:p w14:paraId="2914FF5B" w14:textId="25951DF4" w:rsidR="008B4845" w:rsidRDefault="008B4845"/>
    <w:p w14:paraId="64AACF96" w14:textId="07EAA54E" w:rsidR="008B4845" w:rsidRDefault="008B4845"/>
    <w:p w14:paraId="4FD465D2" w14:textId="225303E1" w:rsidR="008B4845" w:rsidRDefault="008B4845"/>
    <w:p w14:paraId="65C8995D" w14:textId="5BB081B0" w:rsidR="008B4845" w:rsidRDefault="008B4845"/>
    <w:p w14:paraId="1D6C3546" w14:textId="5B448D54" w:rsidR="008B4845" w:rsidRDefault="008B4845"/>
    <w:p w14:paraId="6FEEB39E" w14:textId="336DA804" w:rsidR="008B4845" w:rsidRDefault="008B4845"/>
    <w:p w14:paraId="10D35F6C" w14:textId="18006E08" w:rsidR="008B4845" w:rsidRDefault="008B4845"/>
    <w:p w14:paraId="6389DA6F" w14:textId="3A8DB0A3" w:rsidR="008B4845" w:rsidRDefault="008B4845"/>
    <w:p w14:paraId="68BE2EA9" w14:textId="6310F43E" w:rsidR="008B4845" w:rsidRDefault="008B4845"/>
    <w:p w14:paraId="1C76C91D" w14:textId="140E282B" w:rsidR="008B4845" w:rsidRDefault="008B4845"/>
    <w:p w14:paraId="7E27A9CC" w14:textId="52A9EF72" w:rsidR="008B4845" w:rsidRDefault="008B4845"/>
    <w:p w14:paraId="5C53B776" w14:textId="12B21BE9" w:rsidR="008B4845" w:rsidRDefault="008B4845"/>
    <w:p w14:paraId="55E57EA7" w14:textId="6038B1AB" w:rsidR="008B4845" w:rsidRDefault="008B4845"/>
    <w:p w14:paraId="7A04E7A0" w14:textId="2936E4A8" w:rsidR="008B4845" w:rsidRDefault="008B4845"/>
    <w:p w14:paraId="39EEBA80" w14:textId="1675A68E" w:rsidR="008B4845" w:rsidRDefault="008B4845"/>
    <w:p w14:paraId="3A835833" w14:textId="5BDB625C" w:rsidR="008B4845" w:rsidRDefault="008B4845"/>
    <w:p w14:paraId="0A59485B" w14:textId="1E3971E0" w:rsidR="008B4845" w:rsidRDefault="008B4845"/>
    <w:p w14:paraId="1CD2554D" w14:textId="4C1F23EB" w:rsidR="008B4845" w:rsidRDefault="008B4845"/>
    <w:p w14:paraId="61B1CA02" w14:textId="7C9F8E2F" w:rsidR="008B4845" w:rsidRDefault="008B4845"/>
    <w:p w14:paraId="101E8AA7" w14:textId="7EB9D998" w:rsidR="008B4845" w:rsidRDefault="008B4845"/>
    <w:p w14:paraId="3ADD8D83" w14:textId="608AA6A4" w:rsidR="008B4845" w:rsidRDefault="008B4845"/>
    <w:p w14:paraId="4227C96E" w14:textId="0B67515D" w:rsidR="008B4845" w:rsidRDefault="008B4845"/>
    <w:p w14:paraId="15A90C71" w14:textId="114F129C" w:rsidR="008B4845" w:rsidRDefault="008B4845"/>
    <w:p w14:paraId="2189B00F" w14:textId="3A33EA91" w:rsidR="008B4845" w:rsidRDefault="008B4845"/>
    <w:p w14:paraId="74BAA293" w14:textId="36FBE2CE" w:rsidR="008B4845" w:rsidRDefault="008B4845"/>
    <w:p w14:paraId="7838C6FC" w14:textId="35369CB2" w:rsidR="008B4845" w:rsidRDefault="008B4845"/>
    <w:p w14:paraId="0B2628EA" w14:textId="51FC6117" w:rsidR="008B4845" w:rsidRDefault="008B4845"/>
    <w:p w14:paraId="5A257F27" w14:textId="6B8BE62A" w:rsidR="008B4845" w:rsidRDefault="008B4845"/>
    <w:p w14:paraId="7109C1C8" w14:textId="1E5BFE7C" w:rsidR="008B4845" w:rsidRDefault="008B4845"/>
    <w:p w14:paraId="4A3E9305" w14:textId="5D9AF497" w:rsidR="008B4845" w:rsidRDefault="008B4845"/>
    <w:p w14:paraId="1CA63387" w14:textId="14CDC39B" w:rsidR="008B4845" w:rsidRDefault="008B4845"/>
    <w:p w14:paraId="34D5D079" w14:textId="09AB9085" w:rsidR="0012233A" w:rsidRDefault="0012233A"/>
    <w:p w14:paraId="15D3FAA3" w14:textId="77777777" w:rsidR="0012233A" w:rsidRDefault="0012233A"/>
    <w:p w14:paraId="1A310E3D" w14:textId="66FBFD72" w:rsidR="008B4845" w:rsidRDefault="008B4845"/>
    <w:p w14:paraId="55A4AD94" w14:textId="29A3D7FD" w:rsidR="008B4845" w:rsidRDefault="008B4845"/>
    <w:p w14:paraId="0DA1DADB" w14:textId="593E1A6D" w:rsidR="008B4845" w:rsidRPr="001B0381" w:rsidRDefault="00A04227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lastRenderedPageBreak/>
        <w:t>Problem Statement</w:t>
      </w:r>
    </w:p>
    <w:p w14:paraId="3E88B7EA" w14:textId="1E047090" w:rsidR="00A04227" w:rsidRPr="001B0381" w:rsidRDefault="00A04227">
      <w:pPr>
        <w:rPr>
          <w:sz w:val="40"/>
          <w:szCs w:val="40"/>
        </w:rPr>
      </w:pPr>
    </w:p>
    <w:p w14:paraId="2B5F1503" w14:textId="79B5DF9D" w:rsidR="00A04227" w:rsidRDefault="00A04227"/>
    <w:p w14:paraId="51508DD5" w14:textId="56171D5C" w:rsidR="00A04227" w:rsidRDefault="00CC74AA">
      <w:r>
        <w:t xml:space="preserve">A </w:t>
      </w:r>
      <w:r w:rsidR="00953176">
        <w:t>Daycare</w:t>
      </w:r>
      <w:r w:rsidR="003C574B">
        <w:t xml:space="preserve"> model is to be </w:t>
      </w:r>
      <w:r w:rsidR="00953176">
        <w:t>created which</w:t>
      </w:r>
      <w:r w:rsidR="003C574B">
        <w:t xml:space="preserve"> captures the following defined deliverables</w:t>
      </w:r>
      <w:r w:rsidR="00953176">
        <w:t>:</w:t>
      </w:r>
    </w:p>
    <w:p w14:paraId="6B02C8F5" w14:textId="77777777" w:rsidR="00953176" w:rsidRDefault="00953176"/>
    <w:p w14:paraId="7C570AB9" w14:textId="3EA22FB3" w:rsidR="00953176" w:rsidRDefault="0010429B" w:rsidP="00953176">
      <w:pPr>
        <w:pStyle w:val="ListParagraph"/>
        <w:numPr>
          <w:ilvl w:val="0"/>
          <w:numId w:val="4"/>
        </w:numPr>
      </w:pPr>
      <w:r>
        <w:t xml:space="preserve">Student </w:t>
      </w:r>
      <w:r w:rsidR="00B3086C">
        <w:t xml:space="preserve">Enrollment: </w:t>
      </w:r>
      <w:r>
        <w:t xml:space="preserve">Attributes like Student name, age, </w:t>
      </w:r>
      <w:r w:rsidR="00B3086C">
        <w:t>Parent’s</w:t>
      </w:r>
      <w:r>
        <w:t xml:space="preserve"> name, address, phone </w:t>
      </w:r>
    </w:p>
    <w:p w14:paraId="6F0CB8BF" w14:textId="660B1D06" w:rsidR="00B3086C" w:rsidRDefault="00EC1536" w:rsidP="00953176">
      <w:pPr>
        <w:pStyle w:val="ListParagraph"/>
        <w:numPr>
          <w:ilvl w:val="0"/>
          <w:numId w:val="4"/>
        </w:numPr>
      </w:pPr>
      <w:r>
        <w:t>Tracking of annual registration renewal</w:t>
      </w:r>
    </w:p>
    <w:p w14:paraId="41EAD865" w14:textId="67BF968E" w:rsidR="00EC1536" w:rsidRDefault="00EC1536" w:rsidP="00953176">
      <w:pPr>
        <w:pStyle w:val="ListParagraph"/>
        <w:numPr>
          <w:ilvl w:val="0"/>
          <w:numId w:val="4"/>
        </w:numPr>
      </w:pPr>
      <w:r>
        <w:t>Tracking of immunization anniversaries.</w:t>
      </w:r>
    </w:p>
    <w:p w14:paraId="3BFFB3BB" w14:textId="628165B5" w:rsidR="00581811" w:rsidRDefault="00581811" w:rsidP="00953176">
      <w:pPr>
        <w:pStyle w:val="ListParagraph"/>
        <w:numPr>
          <w:ilvl w:val="0"/>
          <w:numId w:val="4"/>
        </w:numPr>
      </w:pPr>
      <w:r>
        <w:t>Assignment of students to teachers according to the state regulations</w:t>
      </w:r>
    </w:p>
    <w:p w14:paraId="1927BDED" w14:textId="313EFDEF" w:rsidR="00581811" w:rsidRDefault="00D32C85" w:rsidP="00953176">
      <w:pPr>
        <w:pStyle w:val="ListParagraph"/>
        <w:numPr>
          <w:ilvl w:val="0"/>
          <w:numId w:val="4"/>
        </w:numPr>
      </w:pPr>
      <w:r>
        <w:t>Assignment of student/teacher groups to classrooms according to state regulations.</w:t>
      </w:r>
    </w:p>
    <w:p w14:paraId="58A0929D" w14:textId="11D2C0B0" w:rsidR="00E314CD" w:rsidRDefault="00E314CD" w:rsidP="00953176">
      <w:pPr>
        <w:pStyle w:val="ListParagraph"/>
        <w:numPr>
          <w:ilvl w:val="0"/>
          <w:numId w:val="4"/>
        </w:numPr>
      </w:pPr>
      <w:r>
        <w:t xml:space="preserve">Meeting all the minimum requirements </w:t>
      </w:r>
    </w:p>
    <w:p w14:paraId="5D36D49C" w14:textId="240ECF13" w:rsidR="000B77D6" w:rsidRDefault="000B77D6" w:rsidP="00953176">
      <w:pPr>
        <w:pStyle w:val="ListParagraph"/>
        <w:numPr>
          <w:ilvl w:val="0"/>
          <w:numId w:val="4"/>
        </w:numPr>
      </w:pPr>
      <w:r>
        <w:t>Using of Design Patterns:</w:t>
      </w:r>
    </w:p>
    <w:p w14:paraId="0E4BFC59" w14:textId="5FA1B6A3" w:rsidR="000B77D6" w:rsidRDefault="000B77D6" w:rsidP="000B77D6">
      <w:pPr>
        <w:pStyle w:val="ListParagraph"/>
        <w:numPr>
          <w:ilvl w:val="2"/>
          <w:numId w:val="5"/>
        </w:numPr>
      </w:pPr>
      <w:r>
        <w:t xml:space="preserve"> Factory Design Pattern </w:t>
      </w:r>
    </w:p>
    <w:p w14:paraId="59E864D4" w14:textId="52BB9971" w:rsidR="000B77D6" w:rsidRDefault="000B77D6" w:rsidP="000B77D6">
      <w:pPr>
        <w:pStyle w:val="ListParagraph"/>
        <w:numPr>
          <w:ilvl w:val="2"/>
          <w:numId w:val="5"/>
        </w:numPr>
      </w:pPr>
      <w:r>
        <w:t xml:space="preserve">Model View </w:t>
      </w:r>
      <w:r w:rsidR="004A126F">
        <w:t>Controller Design Pattern</w:t>
      </w:r>
    </w:p>
    <w:p w14:paraId="01FA5C65" w14:textId="498255DD" w:rsidR="004A126F" w:rsidRDefault="004A126F" w:rsidP="004A126F"/>
    <w:p w14:paraId="1A6E49EF" w14:textId="77777777" w:rsidR="004A126F" w:rsidRDefault="004A126F" w:rsidP="004A126F"/>
    <w:p w14:paraId="0E381844" w14:textId="69908DE5" w:rsidR="004A126F" w:rsidRDefault="0070007A" w:rsidP="009F2DEB">
      <w:pPr>
        <w:pStyle w:val="ListParagraph"/>
        <w:numPr>
          <w:ilvl w:val="0"/>
          <w:numId w:val="5"/>
        </w:numPr>
      </w:pPr>
      <w:r>
        <w:t>Alerts for upcoming/overdue dates</w:t>
      </w:r>
    </w:p>
    <w:p w14:paraId="69A06D8B" w14:textId="76A39B36" w:rsidR="0070007A" w:rsidRDefault="0070007A" w:rsidP="0070007A">
      <w:pPr>
        <w:pStyle w:val="ListParagraph"/>
        <w:numPr>
          <w:ilvl w:val="2"/>
          <w:numId w:val="5"/>
        </w:numPr>
      </w:pPr>
      <w:r>
        <w:t>Annual employee review</w:t>
      </w:r>
    </w:p>
    <w:p w14:paraId="7D86592E" w14:textId="3AF70D09" w:rsidR="0070007A" w:rsidRDefault="0070007A" w:rsidP="0070007A">
      <w:pPr>
        <w:pStyle w:val="ListParagraph"/>
        <w:numPr>
          <w:ilvl w:val="2"/>
          <w:numId w:val="5"/>
        </w:numPr>
      </w:pPr>
      <w:r>
        <w:t>Annual registration from original walk-in-date</w:t>
      </w:r>
    </w:p>
    <w:p w14:paraId="32BBD389" w14:textId="08D6C229" w:rsidR="0070007A" w:rsidRDefault="0070007A" w:rsidP="0070007A">
      <w:pPr>
        <w:pStyle w:val="ListParagraph"/>
        <w:numPr>
          <w:ilvl w:val="2"/>
          <w:numId w:val="5"/>
        </w:numPr>
      </w:pPr>
      <w:r>
        <w:t>Track student immunization records</w:t>
      </w:r>
    </w:p>
    <w:p w14:paraId="31E35CC9" w14:textId="4C15469E" w:rsidR="0070007A" w:rsidRDefault="005173E7" w:rsidP="0070007A">
      <w:pPr>
        <w:pStyle w:val="ListParagraph"/>
        <w:numPr>
          <w:ilvl w:val="0"/>
          <w:numId w:val="5"/>
        </w:numPr>
      </w:pPr>
      <w:r>
        <w:t xml:space="preserve">Objects from CSV or use of </w:t>
      </w:r>
      <w:r w:rsidR="00374186">
        <w:t>Database (</w:t>
      </w:r>
      <w:r>
        <w:t>SQL){optional}</w:t>
      </w:r>
    </w:p>
    <w:p w14:paraId="5FD266BC" w14:textId="067E79ED" w:rsidR="005173E7" w:rsidRDefault="005173E7" w:rsidP="005173E7">
      <w:pPr>
        <w:pStyle w:val="ListParagraph"/>
        <w:numPr>
          <w:ilvl w:val="2"/>
          <w:numId w:val="5"/>
        </w:numPr>
      </w:pPr>
      <w:r>
        <w:t>Students</w:t>
      </w:r>
    </w:p>
    <w:p w14:paraId="3D18351E" w14:textId="68D56EA6" w:rsidR="005173E7" w:rsidRDefault="005173E7" w:rsidP="005173E7">
      <w:pPr>
        <w:pStyle w:val="ListParagraph"/>
        <w:numPr>
          <w:ilvl w:val="2"/>
          <w:numId w:val="5"/>
        </w:numPr>
      </w:pPr>
      <w:r>
        <w:t>Teachers</w:t>
      </w:r>
    </w:p>
    <w:p w14:paraId="220619FC" w14:textId="77777777" w:rsidR="000E4F03" w:rsidRDefault="001402DF" w:rsidP="000E4F03">
      <w:pPr>
        <w:pStyle w:val="ListParagraph"/>
        <w:numPr>
          <w:ilvl w:val="2"/>
          <w:numId w:val="5"/>
        </w:numPr>
      </w:pPr>
      <w:r>
        <w:t>Daycare</w:t>
      </w:r>
      <w:r w:rsidR="005173E7">
        <w:t xml:space="preserve"> Ratio Rules</w:t>
      </w:r>
    </w:p>
    <w:p w14:paraId="6B570385" w14:textId="77777777" w:rsidR="000E4F03" w:rsidRDefault="005173E7" w:rsidP="000E4F03">
      <w:pPr>
        <w:pStyle w:val="ListParagraph"/>
        <w:numPr>
          <w:ilvl w:val="3"/>
          <w:numId w:val="5"/>
        </w:numPr>
      </w:pPr>
      <w:r>
        <w:t>Student to Teacher</w:t>
      </w:r>
    </w:p>
    <w:p w14:paraId="55D4ED39" w14:textId="5EC29EE8" w:rsidR="005173E7" w:rsidRDefault="004026D8" w:rsidP="000E4F03">
      <w:pPr>
        <w:pStyle w:val="ListParagraph"/>
        <w:numPr>
          <w:ilvl w:val="3"/>
          <w:numId w:val="5"/>
        </w:numPr>
      </w:pPr>
      <w:r>
        <w:t>Groups to Classroom</w:t>
      </w:r>
    </w:p>
    <w:p w14:paraId="73F28C92" w14:textId="375F119A" w:rsidR="004026D8" w:rsidRDefault="004026D8" w:rsidP="004026D8">
      <w:pPr>
        <w:pStyle w:val="ListParagraph"/>
        <w:numPr>
          <w:ilvl w:val="2"/>
          <w:numId w:val="5"/>
        </w:numPr>
      </w:pPr>
      <w:r>
        <w:t>Immunization Rules</w:t>
      </w:r>
    </w:p>
    <w:p w14:paraId="55331563" w14:textId="4D0A616D" w:rsidR="004026D8" w:rsidRDefault="004026D8" w:rsidP="004026D8">
      <w:pPr>
        <w:pStyle w:val="ListParagraph"/>
        <w:numPr>
          <w:ilvl w:val="2"/>
          <w:numId w:val="5"/>
        </w:numPr>
      </w:pPr>
      <w:r>
        <w:t>Each Student</w:t>
      </w:r>
      <w:r w:rsidR="00374186">
        <w:t>’s</w:t>
      </w:r>
      <w:r>
        <w:t xml:space="preserve"> Immunization Record</w:t>
      </w:r>
    </w:p>
    <w:p w14:paraId="77CD10A8" w14:textId="77777777" w:rsidR="004A126F" w:rsidRDefault="004A126F" w:rsidP="004A126F">
      <w:pPr>
        <w:pStyle w:val="ListParagraph"/>
        <w:ind w:left="360"/>
      </w:pPr>
    </w:p>
    <w:p w14:paraId="1BC337D2" w14:textId="67BD2E2F" w:rsidR="000B77D6" w:rsidRDefault="000B77D6" w:rsidP="000B77D6">
      <w:pPr>
        <w:pStyle w:val="ListParagraph"/>
        <w:ind w:left="1224"/>
      </w:pPr>
    </w:p>
    <w:p w14:paraId="1652AF50" w14:textId="4AEB2065" w:rsidR="008B4845" w:rsidRDefault="008B4845"/>
    <w:p w14:paraId="3946A646" w14:textId="77777777" w:rsidR="00B3086C" w:rsidRDefault="00B3086C"/>
    <w:p w14:paraId="416EAA43" w14:textId="4D8695B2" w:rsidR="008B4845" w:rsidRDefault="008B4845"/>
    <w:p w14:paraId="3F29A0D6" w14:textId="3B0BFD0C" w:rsidR="008B4845" w:rsidRDefault="008B4845"/>
    <w:p w14:paraId="55F77DE4" w14:textId="12A56714" w:rsidR="008B4845" w:rsidRDefault="008B4845"/>
    <w:p w14:paraId="6E70162C" w14:textId="5D0F80C1" w:rsidR="008B4845" w:rsidRDefault="008B4845"/>
    <w:p w14:paraId="36CB662C" w14:textId="341B7BB4" w:rsidR="008B4845" w:rsidRDefault="008B4845"/>
    <w:p w14:paraId="1D657A71" w14:textId="5916F08E" w:rsidR="008B4845" w:rsidRDefault="008B4845"/>
    <w:p w14:paraId="60175791" w14:textId="7A8749A9" w:rsidR="008B4845" w:rsidRDefault="008B4845"/>
    <w:p w14:paraId="3321DF7E" w14:textId="3587AB6F" w:rsidR="008B4845" w:rsidRDefault="008B4845"/>
    <w:p w14:paraId="30C87FD1" w14:textId="21B37EA7" w:rsidR="008B4845" w:rsidRDefault="008B4845"/>
    <w:p w14:paraId="7E0E88D5" w14:textId="0EA44E1D" w:rsidR="00CF3C7D" w:rsidRDefault="00CF3C7D"/>
    <w:p w14:paraId="50557664" w14:textId="79ABBB95" w:rsidR="00CF3C7D" w:rsidRDefault="00CF3C7D"/>
    <w:p w14:paraId="4C483A7D" w14:textId="09F8B4E4" w:rsidR="00CF3C7D" w:rsidRDefault="00CF3C7D"/>
    <w:p w14:paraId="25403C63" w14:textId="77777777" w:rsidR="00CF3C7D" w:rsidRDefault="00CF3C7D"/>
    <w:p w14:paraId="0E19193E" w14:textId="6E9AF6A4" w:rsidR="008B4845" w:rsidRPr="001B0381" w:rsidRDefault="001402DF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lastRenderedPageBreak/>
        <w:t>Proposed Solution</w:t>
      </w:r>
    </w:p>
    <w:p w14:paraId="49F4F3BA" w14:textId="5537140A" w:rsidR="001402DF" w:rsidRDefault="001402DF"/>
    <w:p w14:paraId="3D08ABEF" w14:textId="137542C5" w:rsidR="001402DF" w:rsidRDefault="001402DF"/>
    <w:p w14:paraId="148F4434" w14:textId="131A4AF0" w:rsidR="008C42B6" w:rsidRPr="001B0381" w:rsidRDefault="008C42B6">
      <w:pPr>
        <w:rPr>
          <w:b/>
          <w:bCs/>
          <w:sz w:val="32"/>
          <w:szCs w:val="32"/>
        </w:rPr>
      </w:pPr>
      <w:r w:rsidRPr="001B0381">
        <w:rPr>
          <w:b/>
          <w:bCs/>
          <w:sz w:val="32"/>
          <w:szCs w:val="32"/>
        </w:rPr>
        <w:t>Object Model Diagram</w:t>
      </w:r>
    </w:p>
    <w:p w14:paraId="75779DB6" w14:textId="08EA5637" w:rsidR="008B4845" w:rsidRDefault="008B4845"/>
    <w:p w14:paraId="20FA42A4" w14:textId="3BDB4C12" w:rsidR="008B4845" w:rsidRDefault="008B4845"/>
    <w:p w14:paraId="670214BF" w14:textId="55E2C4CB" w:rsidR="008B4845" w:rsidRDefault="008B4845"/>
    <w:p w14:paraId="77A47EAD" w14:textId="7C9CB85E" w:rsidR="008B4845" w:rsidRDefault="008B4845"/>
    <w:p w14:paraId="2359E25D" w14:textId="4A4DD922" w:rsidR="008B4845" w:rsidRDefault="008B4845"/>
    <w:p w14:paraId="278FD4E7" w14:textId="53E77CCE" w:rsidR="008B4845" w:rsidRDefault="008B4845"/>
    <w:p w14:paraId="72ABD156" w14:textId="3E4028EA" w:rsidR="008B4845" w:rsidRDefault="00DB41D0">
      <w:r w:rsidRPr="00DB41D0">
        <w:rPr>
          <w:noProof/>
        </w:rPr>
        <w:drawing>
          <wp:inline distT="0" distB="0" distL="0" distR="0" wp14:anchorId="3E6E7492" wp14:editId="250F8841">
            <wp:extent cx="6858000" cy="5631180"/>
            <wp:effectExtent l="0" t="0" r="0" b="7620"/>
            <wp:docPr id="17" name="Picture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C926CF-F1D0-44CC-9F09-47CA73052A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C4C926CF-F1D0-44CC-9F09-47CA73052A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994E" w14:textId="292A0D1E" w:rsidR="008B4845" w:rsidRDefault="008B4845"/>
    <w:p w14:paraId="4D461230" w14:textId="1434908F" w:rsidR="008B4845" w:rsidRDefault="008B4845"/>
    <w:p w14:paraId="3F9A7E9D" w14:textId="24F81D83" w:rsidR="008B4845" w:rsidRDefault="008B4845"/>
    <w:p w14:paraId="5D90E136" w14:textId="1A1CBE6B" w:rsidR="008B4845" w:rsidRDefault="008B4845"/>
    <w:p w14:paraId="5BC1D4A1" w14:textId="36070273" w:rsidR="008B4845" w:rsidRDefault="008B4845"/>
    <w:p w14:paraId="71FA834E" w14:textId="328C388E" w:rsidR="008B4845" w:rsidRDefault="008B4845"/>
    <w:p w14:paraId="6BD644A2" w14:textId="77777777" w:rsidR="008C42B6" w:rsidRDefault="008C42B6"/>
    <w:p w14:paraId="53D072C0" w14:textId="18054055" w:rsidR="008C42B6" w:rsidRPr="001B0381" w:rsidRDefault="008C42B6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t>Design Solution</w:t>
      </w:r>
    </w:p>
    <w:p w14:paraId="1C81C78C" w14:textId="39D10CB4" w:rsidR="00DD2121" w:rsidRDefault="00DD2121"/>
    <w:p w14:paraId="23E1387C" w14:textId="77777777" w:rsidR="00DD2121" w:rsidRDefault="00DD2121"/>
    <w:p w14:paraId="0737620C" w14:textId="72B91D94" w:rsidR="0087165F" w:rsidRDefault="0087165F"/>
    <w:p w14:paraId="42B0B1F3" w14:textId="5115743C" w:rsidR="0087165F" w:rsidRDefault="0087165F">
      <w:r>
        <w:t xml:space="preserve">The solution that we have approached for </w:t>
      </w:r>
      <w:r w:rsidR="008D3D02">
        <w:t xml:space="preserve">implementation of the </w:t>
      </w:r>
      <w:r w:rsidR="00B0647F">
        <w:t>Daycare</w:t>
      </w:r>
      <w:r w:rsidR="008D3D02">
        <w:t xml:space="preserve"> system includes the following:</w:t>
      </w:r>
    </w:p>
    <w:p w14:paraId="3F190AFF" w14:textId="77777777" w:rsidR="0003664C" w:rsidRDefault="0003664C"/>
    <w:p w14:paraId="4BA69AFB" w14:textId="482CF7E9" w:rsidR="008D3D02" w:rsidRDefault="008D3D02" w:rsidP="008D3D02">
      <w:pPr>
        <w:pStyle w:val="ListParagraph"/>
        <w:numPr>
          <w:ilvl w:val="0"/>
          <w:numId w:val="8"/>
        </w:numPr>
      </w:pPr>
      <w:r>
        <w:t>Eclipse IDE</w:t>
      </w:r>
    </w:p>
    <w:p w14:paraId="002F7692" w14:textId="7048D4C9" w:rsidR="00957B57" w:rsidRDefault="00957B57" w:rsidP="00957B57">
      <w:pPr>
        <w:pStyle w:val="ListParagraph"/>
        <w:numPr>
          <w:ilvl w:val="0"/>
          <w:numId w:val="8"/>
        </w:numPr>
      </w:pPr>
      <w:r>
        <w:t>Java</w:t>
      </w:r>
    </w:p>
    <w:p w14:paraId="2DD8EB10" w14:textId="6C35F1E1" w:rsidR="008D3D02" w:rsidRDefault="000B2F4E" w:rsidP="008D3D02">
      <w:pPr>
        <w:pStyle w:val="ListParagraph"/>
        <w:numPr>
          <w:ilvl w:val="0"/>
          <w:numId w:val="8"/>
        </w:numPr>
      </w:pPr>
      <w:r>
        <w:t>PostgreSQL 10.16</w:t>
      </w:r>
    </w:p>
    <w:p w14:paraId="6C8D30DC" w14:textId="45A4E7AF" w:rsidR="000B2F4E" w:rsidRDefault="000B2F4E" w:rsidP="008D3D02">
      <w:pPr>
        <w:pStyle w:val="ListParagraph"/>
        <w:numPr>
          <w:ilvl w:val="0"/>
          <w:numId w:val="8"/>
        </w:numPr>
      </w:pPr>
      <w:r>
        <w:t>Spring boot framework</w:t>
      </w:r>
    </w:p>
    <w:p w14:paraId="62590B73" w14:textId="0E21148E" w:rsidR="002E0CF8" w:rsidRDefault="002E0CF8" w:rsidP="008D3D02">
      <w:pPr>
        <w:pStyle w:val="ListParagraph"/>
        <w:numPr>
          <w:ilvl w:val="0"/>
          <w:numId w:val="8"/>
        </w:numPr>
      </w:pPr>
      <w:r>
        <w:t>Hibernate Framework</w:t>
      </w:r>
    </w:p>
    <w:p w14:paraId="6212959C" w14:textId="7AA74C78" w:rsidR="000B2F4E" w:rsidRDefault="00B0647F" w:rsidP="008D3D02">
      <w:pPr>
        <w:pStyle w:val="ListParagraph"/>
        <w:numPr>
          <w:ilvl w:val="0"/>
          <w:numId w:val="8"/>
        </w:numPr>
      </w:pPr>
      <w:r>
        <w:t>Html,</w:t>
      </w:r>
      <w:r w:rsidR="00957B57">
        <w:t xml:space="preserve"> </w:t>
      </w:r>
      <w:r>
        <w:t>CSS,</w:t>
      </w:r>
      <w:r w:rsidR="00957B57">
        <w:t xml:space="preserve"> </w:t>
      </w:r>
      <w:r>
        <w:t>Bootstrap</w:t>
      </w:r>
    </w:p>
    <w:p w14:paraId="42B0D5AE" w14:textId="2F9B8ECA" w:rsidR="00957B57" w:rsidRDefault="00957B57" w:rsidP="008D3D02">
      <w:pPr>
        <w:pStyle w:val="ListParagraph"/>
        <w:numPr>
          <w:ilvl w:val="0"/>
          <w:numId w:val="8"/>
        </w:numPr>
      </w:pPr>
      <w:r>
        <w:t>Spring boot Scheduler for Emails</w:t>
      </w:r>
    </w:p>
    <w:p w14:paraId="7DC1B1B2" w14:textId="576A9AEC" w:rsidR="00963583" w:rsidRDefault="00963583" w:rsidP="00963583"/>
    <w:p w14:paraId="2FC6259A" w14:textId="77777777" w:rsidR="00963583" w:rsidRDefault="00963583" w:rsidP="00963583"/>
    <w:p w14:paraId="159650CD" w14:textId="42A689F6" w:rsidR="008C42B6" w:rsidRDefault="008C42B6"/>
    <w:p w14:paraId="0A0772C5" w14:textId="11C2FBAF" w:rsidR="008C42B6" w:rsidRDefault="00F363BF">
      <w:r>
        <w:t xml:space="preserve">The approach that we came up with was </w:t>
      </w:r>
      <w:r w:rsidR="00957B57">
        <w:t xml:space="preserve">using a Spring boot framework </w:t>
      </w:r>
      <w:r w:rsidR="00DE113C">
        <w:t xml:space="preserve">which provided </w:t>
      </w:r>
      <w:r w:rsidR="00D054EE">
        <w:t>an</w:t>
      </w:r>
      <w:r w:rsidR="00DE113C">
        <w:t xml:space="preserve"> Object Relational </w:t>
      </w:r>
      <w:r w:rsidR="00D054EE">
        <w:t>Mapping between</w:t>
      </w:r>
      <w:r w:rsidR="005960BC">
        <w:t xml:space="preserve"> the objects and attributes of the student, </w:t>
      </w:r>
      <w:r w:rsidR="00D054EE">
        <w:t>teacher,</w:t>
      </w:r>
      <w:r w:rsidR="005960BC">
        <w:t xml:space="preserve"> classroom </w:t>
      </w:r>
      <w:r w:rsidR="0040062E">
        <w:t>classes</w:t>
      </w:r>
      <w:r w:rsidR="00D054EE">
        <w:t xml:space="preserve"> in database. The database which has been used in the project is PostgreSQL.</w:t>
      </w:r>
      <w:r w:rsidR="00475D96">
        <w:t xml:space="preserve"> Hibernate is the ORM framework that </w:t>
      </w:r>
      <w:r w:rsidR="005E0211">
        <w:t xml:space="preserve">has been implemented in the Daycare design which </w:t>
      </w:r>
      <w:r w:rsidR="007645FE">
        <w:t xml:space="preserve">provides not only the </w:t>
      </w:r>
      <w:r w:rsidR="002E0CF8">
        <w:t>Factory Design pattern but als</w:t>
      </w:r>
      <w:r w:rsidR="00AD087B">
        <w:t>o</w:t>
      </w:r>
      <w:r w:rsidR="002E03DF">
        <w:t xml:space="preserve"> Domain model pattern, Proxy design pattern, Query Design pattern and Data Mapper Pattern.</w:t>
      </w:r>
      <w:r w:rsidR="00282442">
        <w:t xml:space="preserve"> </w:t>
      </w:r>
      <w:r w:rsidR="00DB7EB1">
        <w:t>The entity class</w:t>
      </w:r>
      <w:r w:rsidR="000A1161">
        <w:t>(@Entity)</w:t>
      </w:r>
      <w:r w:rsidR="00DB7EB1">
        <w:t xml:space="preserve"> annotation </w:t>
      </w:r>
      <w:r w:rsidR="00534C75">
        <w:t xml:space="preserve">maps the objects attributes to the database which </w:t>
      </w:r>
      <w:r w:rsidR="00917910">
        <w:t>helps in perform</w:t>
      </w:r>
      <w:r w:rsidR="002C6678">
        <w:t xml:space="preserve"> the reading operation</w:t>
      </w:r>
      <w:r w:rsidR="00BF4FE4">
        <w:t xml:space="preserve"> within</w:t>
      </w:r>
      <w:r w:rsidR="00917910">
        <w:t>.</w:t>
      </w:r>
      <w:r w:rsidR="00FA3374">
        <w:t xml:space="preserve"> The tables inside the database are created </w:t>
      </w:r>
      <w:r w:rsidR="0002239D">
        <w:t xml:space="preserve">using @OnetoMany annotation </w:t>
      </w:r>
      <w:r w:rsidR="00322BA5">
        <w:t>for</w:t>
      </w:r>
      <w:r w:rsidR="0002239D">
        <w:t xml:space="preserve"> </w:t>
      </w:r>
      <w:r w:rsidR="00322BA5">
        <w:t xml:space="preserve">providing tables </w:t>
      </w:r>
      <w:r w:rsidR="0002239D">
        <w:t>interlink</w:t>
      </w:r>
      <w:r w:rsidR="00322BA5">
        <w:t>age</w:t>
      </w:r>
      <w:r w:rsidR="0002239D">
        <w:t>.</w:t>
      </w:r>
      <w:r w:rsidR="004B0392">
        <w:t xml:space="preserve"> </w:t>
      </w:r>
      <w:r w:rsidR="004A05AA">
        <w:t xml:space="preserve">The controller class is used to </w:t>
      </w:r>
      <w:r w:rsidR="004B0392">
        <w:t>perform the operation on the database</w:t>
      </w:r>
      <w:r w:rsidR="005A065A">
        <w:t xml:space="preserve"> and </w:t>
      </w:r>
      <w:r w:rsidR="00123E24">
        <w:t xml:space="preserve">@RequestMapping is used to </w:t>
      </w:r>
      <w:r w:rsidR="00C75595">
        <w:t xml:space="preserve">return the html pages </w:t>
      </w:r>
      <w:r w:rsidR="00D30C0E">
        <w:t xml:space="preserve">created </w:t>
      </w:r>
      <w:r w:rsidR="00C75595">
        <w:t>using CSS and bootst</w:t>
      </w:r>
      <w:r w:rsidR="007F2A6F">
        <w:t>rap</w:t>
      </w:r>
      <w:r w:rsidR="00D30C0E">
        <w:t xml:space="preserve"> </w:t>
      </w:r>
      <w:r w:rsidR="00C75595">
        <w:t>for rendering the UI</w:t>
      </w:r>
      <w:r w:rsidR="007F2A6F">
        <w:t xml:space="preserve"> on the server.</w:t>
      </w:r>
    </w:p>
    <w:p w14:paraId="2A4B1544" w14:textId="6FC2C38E" w:rsidR="008C42B6" w:rsidRDefault="008C42B6"/>
    <w:p w14:paraId="4A96EF52" w14:textId="2626D4F3" w:rsidR="008C42B6" w:rsidRDefault="00B764A7">
      <w:r>
        <w:t xml:space="preserve">The model control view design is achieved by using </w:t>
      </w:r>
      <w:r w:rsidR="00A03914">
        <w:t xml:space="preserve">Thymeleaf </w:t>
      </w:r>
      <w:r w:rsidR="00B50305">
        <w:t xml:space="preserve">which is </w:t>
      </w:r>
      <w:r w:rsidR="001E2718">
        <w:t>basically is HTML template engine</w:t>
      </w:r>
      <w:r w:rsidR="00A03914">
        <w:t>.</w:t>
      </w:r>
      <w:r w:rsidR="002A24FF">
        <w:t xml:space="preserve"> The bootstrap is used for providing design and styling of the UI screens</w:t>
      </w:r>
      <w:r w:rsidR="008A6342">
        <w:t>.</w:t>
      </w:r>
    </w:p>
    <w:p w14:paraId="78F81677" w14:textId="4B2D4E4B" w:rsidR="004D5684" w:rsidRDefault="004D5684"/>
    <w:p w14:paraId="234A64F5" w14:textId="6B2E1926" w:rsidR="00FF3096" w:rsidRDefault="00406900">
      <w:r>
        <w:t xml:space="preserve">The alerts for the upcoming </w:t>
      </w:r>
      <w:r w:rsidR="00B35279">
        <w:t>vaccinations anniversaries</w:t>
      </w:r>
      <w:r w:rsidR="00DD573A">
        <w:t xml:space="preserve"> and student and </w:t>
      </w:r>
      <w:r w:rsidR="00B35279">
        <w:t>teacher’s</w:t>
      </w:r>
      <w:r w:rsidR="00DD573A">
        <w:t xml:space="preserve"> </w:t>
      </w:r>
      <w:r w:rsidR="00B35279">
        <w:t>registration</w:t>
      </w:r>
      <w:r w:rsidR="00DD573A">
        <w:t xml:space="preserve"> and enrollment anniversaries are handled using simple ma</w:t>
      </w:r>
      <w:r w:rsidR="00B35279">
        <w:t>iling scheduling service.</w:t>
      </w:r>
      <w:r w:rsidR="00DD573A">
        <w:t xml:space="preserve"> </w:t>
      </w:r>
      <w:r w:rsidR="00614B2C">
        <w:t>The JavaMailSender</w:t>
      </w:r>
      <w:r w:rsidR="005A1184">
        <w:t xml:space="preserve"> </w:t>
      </w:r>
      <w:r w:rsidR="00C869A4">
        <w:t>Interface is utilized</w:t>
      </w:r>
      <w:r w:rsidR="00597910">
        <w:t xml:space="preserve"> for sending mails. The configurations </w:t>
      </w:r>
      <w:r w:rsidR="00C5148F">
        <w:t>are</w:t>
      </w:r>
      <w:r w:rsidR="00597910">
        <w:t xml:space="preserve"> set inside the EmailConfiguration.java class </w:t>
      </w:r>
      <w:r w:rsidR="00C5148F">
        <w:t>and the dependencies are provided in the pom.xml.</w:t>
      </w:r>
      <w:r w:rsidR="00255020">
        <w:t xml:space="preserve"> </w:t>
      </w:r>
      <w:r w:rsidR="0032665F">
        <w:t xml:space="preserve">The @Service annotation is used which makes </w:t>
      </w:r>
      <w:r w:rsidR="00B13933">
        <w:t xml:space="preserve">the component scanning mechanism of spring </w:t>
      </w:r>
      <w:r w:rsidR="004E3484">
        <w:t>analyze</w:t>
      </w:r>
      <w:r w:rsidR="0032665F">
        <w:t xml:space="preserve"> th</w:t>
      </w:r>
      <w:r w:rsidR="00277E23">
        <w:t>at the business logic for mailing implementation is provided</w:t>
      </w:r>
      <w:r w:rsidR="00B13933">
        <w:t xml:space="preserve"> inside that specified class file.</w:t>
      </w:r>
      <w:r w:rsidR="00277E23">
        <w:t xml:space="preserve"> </w:t>
      </w:r>
    </w:p>
    <w:p w14:paraId="3C009C19" w14:textId="7E714811" w:rsidR="00550841" w:rsidRDefault="00550841"/>
    <w:p w14:paraId="5AE69DF9" w14:textId="39FFECD4" w:rsidR="00550841" w:rsidRDefault="00550841">
      <w:r>
        <w:t xml:space="preserve">UserService is created for a single level system login entry which </w:t>
      </w:r>
      <w:r w:rsidR="00591C7E">
        <w:t>will have access to all the facilities that the daycare center provides. The multiple roles login can be created for the future implementation.</w:t>
      </w:r>
    </w:p>
    <w:p w14:paraId="15CAFCF0" w14:textId="11372493" w:rsidR="004D5684" w:rsidRDefault="004D5684"/>
    <w:p w14:paraId="0B82E416" w14:textId="3774DAD0" w:rsidR="00A05563" w:rsidRDefault="00A05563"/>
    <w:p w14:paraId="18FB2798" w14:textId="762AB760" w:rsidR="00A05563" w:rsidRDefault="00A05563"/>
    <w:p w14:paraId="5FC9D0D0" w14:textId="3D1C9492" w:rsidR="00A05563" w:rsidRDefault="00A05563"/>
    <w:p w14:paraId="0C7C76CA" w14:textId="1DE5DD61" w:rsidR="00C66C9B" w:rsidRDefault="00C66C9B"/>
    <w:p w14:paraId="166A9C58" w14:textId="12FCA819" w:rsidR="00C66C9B" w:rsidRDefault="00C66C9B"/>
    <w:p w14:paraId="5ECE1012" w14:textId="224B64EC" w:rsidR="00C66C9B" w:rsidRDefault="00C66C9B"/>
    <w:p w14:paraId="416B782B" w14:textId="77777777" w:rsidR="00C66C9B" w:rsidRDefault="00C66C9B"/>
    <w:p w14:paraId="6A8B37AB" w14:textId="41A435BF" w:rsidR="00A05563" w:rsidRPr="001B0381" w:rsidRDefault="00A05563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t>Future Scope Implementation</w:t>
      </w:r>
    </w:p>
    <w:p w14:paraId="53AEC1DE" w14:textId="4CAB531C" w:rsidR="00A05563" w:rsidRDefault="00A05563"/>
    <w:p w14:paraId="09C0889D" w14:textId="77777777" w:rsidR="00C66C9B" w:rsidRDefault="00C66C9B"/>
    <w:p w14:paraId="0CD5C744" w14:textId="1424434D" w:rsidR="00A05563" w:rsidRDefault="001765AA">
      <w:r>
        <w:t xml:space="preserve">In </w:t>
      </w:r>
      <w:r w:rsidR="00367275">
        <w:t>today’s</w:t>
      </w:r>
      <w:r>
        <w:t xml:space="preserve"> world the emerging need </w:t>
      </w:r>
      <w:r w:rsidR="00D87015">
        <w:t>for</w:t>
      </w:r>
      <w:r>
        <w:t xml:space="preserve"> importance of providing </w:t>
      </w:r>
      <w:r w:rsidR="00A47EDA">
        <w:t xml:space="preserve">early education for a child and to provide </w:t>
      </w:r>
      <w:r w:rsidR="00486079">
        <w:t xml:space="preserve">a good </w:t>
      </w:r>
      <w:r w:rsidR="00367275">
        <w:t>childcare</w:t>
      </w:r>
      <w:r w:rsidR="00486079">
        <w:t xml:space="preserve"> is resulting in high </w:t>
      </w:r>
      <w:r w:rsidR="000C687B">
        <w:t xml:space="preserve">need for </w:t>
      </w:r>
      <w:r w:rsidR="00367275">
        <w:t>Childcare</w:t>
      </w:r>
      <w:r w:rsidR="000C687B">
        <w:t xml:space="preserve"> facilities.</w:t>
      </w:r>
      <w:r w:rsidR="00367275">
        <w:t xml:space="preserve"> </w:t>
      </w:r>
    </w:p>
    <w:p w14:paraId="65BD7882" w14:textId="30C5027F" w:rsidR="00367275" w:rsidRDefault="00367275"/>
    <w:p w14:paraId="10FD91DD" w14:textId="05C1E9DD" w:rsidR="00367275" w:rsidRDefault="00367275">
      <w:r>
        <w:t>The design which we have created is a single level implementation for a Childcare facility</w:t>
      </w:r>
      <w:r w:rsidR="00080E86">
        <w:t xml:space="preserve">. The design can be enhanced by creating a whole ecosystem for </w:t>
      </w:r>
      <w:r w:rsidR="00C57B2D">
        <w:t xml:space="preserve">such facility which involves interactions on multiple enterprise, </w:t>
      </w:r>
      <w:r w:rsidR="00CC325B">
        <w:t>network,</w:t>
      </w:r>
      <w:r w:rsidR="00C57B2D">
        <w:t xml:space="preserve"> and organization levels.</w:t>
      </w:r>
    </w:p>
    <w:p w14:paraId="32AC764E" w14:textId="79C0467E" w:rsidR="00CC325B" w:rsidRDefault="00CC325B"/>
    <w:p w14:paraId="605D56B8" w14:textId="77D4AFED" w:rsidR="00764FB4" w:rsidRDefault="00764FB4"/>
    <w:p w14:paraId="356E0432" w14:textId="77777777" w:rsidR="00764FB4" w:rsidRDefault="00764FB4"/>
    <w:p w14:paraId="3EBE0F7C" w14:textId="4B731A2C" w:rsidR="00CC325B" w:rsidRDefault="00CC325B" w:rsidP="00CC325B">
      <w:r>
        <w:t>Current solution implements and provides login capabilities for a system user, but the future implementation could include the following:</w:t>
      </w:r>
    </w:p>
    <w:p w14:paraId="4A96057B" w14:textId="77777777" w:rsidR="00CC325B" w:rsidRDefault="00CC325B" w:rsidP="00CC325B"/>
    <w:p w14:paraId="5A1E86A8" w14:textId="14750D04" w:rsidR="00CC325B" w:rsidRDefault="00CC325B" w:rsidP="00CC325B">
      <w:pPr>
        <w:pStyle w:val="ListParagraph"/>
        <w:numPr>
          <w:ilvl w:val="0"/>
          <w:numId w:val="7"/>
        </w:numPr>
      </w:pPr>
      <w:r>
        <w:t>Providing Parental sign in and login access.</w:t>
      </w:r>
    </w:p>
    <w:p w14:paraId="23BECD52" w14:textId="6C7AD303" w:rsidR="00CC325B" w:rsidRDefault="00CC325B" w:rsidP="00CC325B">
      <w:pPr>
        <w:pStyle w:val="ListParagraph"/>
        <w:numPr>
          <w:ilvl w:val="0"/>
          <w:numId w:val="7"/>
        </w:numPr>
      </w:pPr>
      <w:r>
        <w:t>Giving role base access to teachers and other working staff.</w:t>
      </w:r>
    </w:p>
    <w:p w14:paraId="3EFDFF3E" w14:textId="5A050617" w:rsidR="00CC325B" w:rsidRDefault="00CC325B" w:rsidP="00CC325B">
      <w:pPr>
        <w:pStyle w:val="ListParagraph"/>
        <w:numPr>
          <w:ilvl w:val="0"/>
          <w:numId w:val="7"/>
        </w:numPr>
      </w:pPr>
      <w:r>
        <w:t>Creating multiple roles like non-staff members and providing ac</w:t>
      </w:r>
      <w:r w:rsidR="002D58E0">
        <w:t>cess to them for their respective workspace.</w:t>
      </w:r>
    </w:p>
    <w:p w14:paraId="0DC78117" w14:textId="3B8ED569" w:rsidR="002D58E0" w:rsidRDefault="00404FE2" w:rsidP="00CC325B">
      <w:pPr>
        <w:pStyle w:val="ListParagraph"/>
        <w:numPr>
          <w:ilvl w:val="0"/>
          <w:numId w:val="7"/>
        </w:numPr>
      </w:pPr>
      <w:r>
        <w:t>Implementation of the Enquiry request workflow.</w:t>
      </w:r>
    </w:p>
    <w:p w14:paraId="6594BCC7" w14:textId="2BC852F1" w:rsidR="00404FE2" w:rsidRDefault="003476D6" w:rsidP="00CC325B">
      <w:pPr>
        <w:pStyle w:val="ListParagraph"/>
        <w:numPr>
          <w:ilvl w:val="0"/>
          <w:numId w:val="7"/>
        </w:numPr>
      </w:pPr>
      <w:r>
        <w:t>Implementation of budgetary system for calculation of profits and loss.</w:t>
      </w:r>
    </w:p>
    <w:p w14:paraId="3F22A78A" w14:textId="2C458A78" w:rsidR="003476D6" w:rsidRDefault="00BD680F" w:rsidP="00CC325B">
      <w:pPr>
        <w:pStyle w:val="ListParagraph"/>
        <w:numPr>
          <w:ilvl w:val="0"/>
          <w:numId w:val="7"/>
        </w:numPr>
      </w:pPr>
      <w:r>
        <w:t>Based on the budgetary system impl</w:t>
      </w:r>
      <w:r w:rsidR="007924EF">
        <w:t>e</w:t>
      </w:r>
      <w:r w:rsidR="00AB3D7C">
        <w:t>men</w:t>
      </w:r>
      <w:r>
        <w:t xml:space="preserve">tation of new hiring modules, </w:t>
      </w:r>
      <w:r w:rsidR="00F72823">
        <w:t>expansion modules</w:t>
      </w:r>
      <w:r w:rsidR="00AB3D7C">
        <w:t xml:space="preserve"> etc</w:t>
      </w:r>
      <w:r w:rsidR="00F72823">
        <w:t>.</w:t>
      </w:r>
    </w:p>
    <w:p w14:paraId="367FA44B" w14:textId="64C4F54B" w:rsidR="00F72823" w:rsidRDefault="009B4FDE" w:rsidP="00CC325B">
      <w:pPr>
        <w:pStyle w:val="ListParagraph"/>
        <w:numPr>
          <w:ilvl w:val="0"/>
          <w:numId w:val="7"/>
        </w:numPr>
      </w:pPr>
      <w:r>
        <w:t>Implementation of a ranking system for</w:t>
      </w:r>
      <w:r w:rsidR="004D2218">
        <w:t xml:space="preserve"> providing information</w:t>
      </w:r>
      <w:r w:rsidR="004A1B97">
        <w:t xml:space="preserve"> regarding effectiveness among others similar facilities</w:t>
      </w:r>
      <w:r w:rsidR="0038466A">
        <w:t>.</w:t>
      </w:r>
    </w:p>
    <w:p w14:paraId="73031802" w14:textId="1A37C6D0" w:rsidR="0038466A" w:rsidRDefault="00901287" w:rsidP="00CC325B">
      <w:pPr>
        <w:pStyle w:val="ListParagraph"/>
        <w:numPr>
          <w:ilvl w:val="0"/>
          <w:numId w:val="7"/>
        </w:numPr>
      </w:pPr>
      <w:r>
        <w:t>Including a C</w:t>
      </w:r>
      <w:r w:rsidR="000E0414">
        <w:t>RM module to keep track of business-related workflows.</w:t>
      </w:r>
    </w:p>
    <w:p w14:paraId="69D0F228" w14:textId="6C00D36D" w:rsidR="000E0414" w:rsidRDefault="0094770B" w:rsidP="00CC325B">
      <w:pPr>
        <w:pStyle w:val="ListParagraph"/>
        <w:numPr>
          <w:ilvl w:val="0"/>
          <w:numId w:val="7"/>
        </w:numPr>
      </w:pPr>
      <w:r>
        <w:t xml:space="preserve">Implementing GPS utilities to keep track of students </w:t>
      </w:r>
      <w:r w:rsidR="00927904">
        <w:t xml:space="preserve">and sending updates/notifications to the respective </w:t>
      </w:r>
      <w:r w:rsidR="00D5426C">
        <w:t>guardians</w:t>
      </w:r>
      <w:r w:rsidR="00927904">
        <w:t>.</w:t>
      </w:r>
    </w:p>
    <w:p w14:paraId="2AC8D78F" w14:textId="08647DDA" w:rsidR="00D5426C" w:rsidRDefault="003A496C" w:rsidP="00CC325B">
      <w:pPr>
        <w:pStyle w:val="ListParagraph"/>
        <w:numPr>
          <w:ilvl w:val="0"/>
          <w:numId w:val="7"/>
        </w:numPr>
      </w:pPr>
      <w:r>
        <w:t>Creating mobile</w:t>
      </w:r>
      <w:r w:rsidR="00A64160">
        <w:t xml:space="preserve"> based</w:t>
      </w:r>
      <w:r>
        <w:t xml:space="preserve"> application</w:t>
      </w:r>
      <w:r w:rsidR="00A64160">
        <w:t xml:space="preserve"> version</w:t>
      </w:r>
      <w:r w:rsidR="006109A5">
        <w:t>.</w:t>
      </w:r>
    </w:p>
    <w:p w14:paraId="671D5082" w14:textId="77777777" w:rsidR="00536E05" w:rsidRDefault="00536E05" w:rsidP="00536E05">
      <w:pPr>
        <w:pStyle w:val="ListParagraph"/>
        <w:ind w:left="360"/>
      </w:pPr>
    </w:p>
    <w:p w14:paraId="7788B66B" w14:textId="52CB1EFB" w:rsidR="00C57B2D" w:rsidRDefault="00C57B2D"/>
    <w:p w14:paraId="5570639E" w14:textId="77777777" w:rsidR="00C57B2D" w:rsidRDefault="00C57B2D"/>
    <w:p w14:paraId="2682674D" w14:textId="79E16FE3" w:rsidR="00367275" w:rsidRDefault="00367275"/>
    <w:p w14:paraId="588E47DB" w14:textId="65678814" w:rsidR="00081DBB" w:rsidRDefault="00081DBB"/>
    <w:p w14:paraId="4FDC5A34" w14:textId="537D6F28" w:rsidR="00081DBB" w:rsidRDefault="00081DBB"/>
    <w:p w14:paraId="0E1E2B73" w14:textId="36758D0E" w:rsidR="00081DBB" w:rsidRDefault="00081DBB"/>
    <w:p w14:paraId="56B1275A" w14:textId="653F9CA8" w:rsidR="00081DBB" w:rsidRDefault="00081DBB"/>
    <w:p w14:paraId="5469C7A0" w14:textId="791C22DB" w:rsidR="00081DBB" w:rsidRDefault="00081DBB"/>
    <w:p w14:paraId="477234AD" w14:textId="035BBA47" w:rsidR="00081DBB" w:rsidRDefault="00081DBB"/>
    <w:p w14:paraId="7105D8B5" w14:textId="08578A53" w:rsidR="00081DBB" w:rsidRDefault="00081DBB"/>
    <w:p w14:paraId="21623B4A" w14:textId="50895502" w:rsidR="00081DBB" w:rsidRDefault="00081DBB"/>
    <w:p w14:paraId="3F8F005F" w14:textId="6C0E23C3" w:rsidR="00081DBB" w:rsidRDefault="00081DBB"/>
    <w:p w14:paraId="757ED537" w14:textId="1DC6960B" w:rsidR="00081DBB" w:rsidRDefault="00081DBB"/>
    <w:p w14:paraId="6676EF99" w14:textId="7BD2A4FC" w:rsidR="00081DBB" w:rsidRDefault="00081DBB"/>
    <w:p w14:paraId="41D8F7AB" w14:textId="3BA244B2" w:rsidR="00081DBB" w:rsidRDefault="00081DBB"/>
    <w:p w14:paraId="5B3237E1" w14:textId="30969D10" w:rsidR="00081DBB" w:rsidRDefault="00081DBB"/>
    <w:p w14:paraId="1D143EFD" w14:textId="4E9E5237" w:rsidR="00081DBB" w:rsidRPr="001B0381" w:rsidRDefault="00081DBB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lastRenderedPageBreak/>
        <w:t>Snapshots</w:t>
      </w:r>
    </w:p>
    <w:p w14:paraId="2AC4DC20" w14:textId="5D3D90CA" w:rsidR="008A49EA" w:rsidRDefault="008A49EA"/>
    <w:p w14:paraId="2BBEB431" w14:textId="79DFE54A" w:rsidR="00081DBB" w:rsidRPr="001B0381" w:rsidRDefault="00081DBB">
      <w:pPr>
        <w:rPr>
          <w:b/>
          <w:bCs/>
          <w:sz w:val="28"/>
          <w:szCs w:val="28"/>
        </w:rPr>
      </w:pPr>
      <w:r w:rsidRPr="001B0381">
        <w:rPr>
          <w:b/>
          <w:bCs/>
          <w:sz w:val="28"/>
          <w:szCs w:val="28"/>
        </w:rPr>
        <w:t>UI Design</w:t>
      </w:r>
    </w:p>
    <w:p w14:paraId="1D6C391A" w14:textId="77777777" w:rsidR="008A49EA" w:rsidRDefault="008A49EA"/>
    <w:p w14:paraId="37BE2A88" w14:textId="21E30753" w:rsidR="00447CAC" w:rsidRDefault="009F4E4C">
      <w:r>
        <w:t>Home Screen</w:t>
      </w:r>
    </w:p>
    <w:p w14:paraId="1D9CB034" w14:textId="1F208572" w:rsidR="009F4E4C" w:rsidRDefault="009F4E4C"/>
    <w:p w14:paraId="3DAC35FD" w14:textId="4E056D5C" w:rsidR="009F4E4C" w:rsidRDefault="009F4E4C">
      <w:r>
        <w:rPr>
          <w:noProof/>
        </w:rPr>
        <w:drawing>
          <wp:inline distT="0" distB="0" distL="0" distR="0" wp14:anchorId="50972F8F" wp14:editId="01E5E25B">
            <wp:extent cx="6858000" cy="5920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55E" w14:textId="35EAF052" w:rsidR="009F4E4C" w:rsidRDefault="009F4E4C"/>
    <w:p w14:paraId="7A1AE7E6" w14:textId="77777777" w:rsidR="006B0AA5" w:rsidRDefault="006B0AA5"/>
    <w:p w14:paraId="1C4957D0" w14:textId="728EB505" w:rsidR="006B0AA5" w:rsidRDefault="006B0AA5"/>
    <w:p w14:paraId="67C3631F" w14:textId="4DBE8217" w:rsidR="00F96549" w:rsidRDefault="00F96549"/>
    <w:p w14:paraId="2091806D" w14:textId="08F8A7CC" w:rsidR="00F96549" w:rsidRDefault="00F96549"/>
    <w:p w14:paraId="4649FA8D" w14:textId="77D4B9F5" w:rsidR="00F96549" w:rsidRDefault="00F96549"/>
    <w:p w14:paraId="36EEE7C9" w14:textId="063EE68F" w:rsidR="00A53A3E" w:rsidRDefault="00A53A3E"/>
    <w:p w14:paraId="2C7AD633" w14:textId="77777777" w:rsidR="00A53A3E" w:rsidRDefault="00A53A3E"/>
    <w:p w14:paraId="38142D4E" w14:textId="77777777" w:rsidR="001B0381" w:rsidRDefault="001B0381"/>
    <w:p w14:paraId="11125189" w14:textId="44BA95E9" w:rsidR="009F4E4C" w:rsidRDefault="009F4E4C">
      <w:r>
        <w:lastRenderedPageBreak/>
        <w:t>Enquiry Screen</w:t>
      </w:r>
    </w:p>
    <w:p w14:paraId="59C92D50" w14:textId="15DC46E8" w:rsidR="009F4E4C" w:rsidRDefault="009F4E4C"/>
    <w:p w14:paraId="3E98FAE3" w14:textId="5BD75F9A" w:rsidR="009F4E4C" w:rsidRDefault="00F1354A">
      <w:pPr>
        <w:rPr>
          <w:b/>
          <w:bCs/>
        </w:rPr>
      </w:pPr>
      <w:r>
        <w:rPr>
          <w:noProof/>
        </w:rPr>
        <w:drawing>
          <wp:inline distT="0" distB="0" distL="0" distR="0" wp14:anchorId="09D9C1A4" wp14:editId="7A60E67D">
            <wp:extent cx="68580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89E2" w14:textId="4E65955E" w:rsidR="008A49EA" w:rsidRDefault="008A49EA">
      <w:pPr>
        <w:rPr>
          <w:b/>
          <w:bCs/>
        </w:rPr>
      </w:pPr>
    </w:p>
    <w:p w14:paraId="2A201124" w14:textId="77777777" w:rsidR="008A49EA" w:rsidRDefault="008A49EA">
      <w:pPr>
        <w:rPr>
          <w:b/>
          <w:bCs/>
        </w:rPr>
      </w:pPr>
    </w:p>
    <w:p w14:paraId="6410CC0F" w14:textId="7371585A" w:rsidR="00F1354A" w:rsidRDefault="00F1354A">
      <w:pPr>
        <w:rPr>
          <w:b/>
          <w:bCs/>
        </w:rPr>
      </w:pPr>
    </w:p>
    <w:p w14:paraId="5E576D07" w14:textId="16EE8238" w:rsidR="00F1354A" w:rsidRDefault="00F1354A">
      <w:r w:rsidRPr="00F1354A">
        <w:t>About Us Screen</w:t>
      </w:r>
    </w:p>
    <w:p w14:paraId="57065172" w14:textId="286F579C" w:rsidR="00F1354A" w:rsidRDefault="00F1354A"/>
    <w:p w14:paraId="5280C34D" w14:textId="66C7BED1" w:rsidR="00F1354A" w:rsidRDefault="00004EFE">
      <w:r>
        <w:rPr>
          <w:noProof/>
        </w:rPr>
        <w:drawing>
          <wp:inline distT="0" distB="0" distL="0" distR="0" wp14:anchorId="30259472" wp14:editId="4B4BA75C">
            <wp:extent cx="6858000" cy="3680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5356" w14:textId="79B9C3EF" w:rsidR="00F42183" w:rsidRDefault="00F42183"/>
    <w:p w14:paraId="669EA2C8" w14:textId="6ED7AF57" w:rsidR="00F42183" w:rsidRDefault="00F42183"/>
    <w:p w14:paraId="636E90E4" w14:textId="23B97770" w:rsidR="00F42183" w:rsidRDefault="00F42183"/>
    <w:p w14:paraId="1D27B9CA" w14:textId="180F3368" w:rsidR="00F42183" w:rsidRDefault="00F42183"/>
    <w:p w14:paraId="1A33D907" w14:textId="52199684" w:rsidR="00F42183" w:rsidRDefault="00F42183"/>
    <w:p w14:paraId="5EDDD0C3" w14:textId="77777777" w:rsidR="00F42183" w:rsidRDefault="00F42183"/>
    <w:p w14:paraId="2A06EEE2" w14:textId="670722ED" w:rsidR="00004EFE" w:rsidRDefault="00004EFE"/>
    <w:p w14:paraId="17D3BB3C" w14:textId="63EB22AE" w:rsidR="00004EFE" w:rsidRDefault="008A49EA">
      <w:r>
        <w:t>Login</w:t>
      </w:r>
      <w:r w:rsidR="009B70CD">
        <w:t xml:space="preserve"> screen</w:t>
      </w:r>
    </w:p>
    <w:p w14:paraId="65E0EAEB" w14:textId="00A13994" w:rsidR="009B70CD" w:rsidRDefault="009B70CD"/>
    <w:p w14:paraId="442A8E13" w14:textId="28FE9116" w:rsidR="009B70CD" w:rsidRPr="00F1354A" w:rsidRDefault="009B70CD">
      <w:r>
        <w:rPr>
          <w:noProof/>
        </w:rPr>
        <w:drawing>
          <wp:inline distT="0" distB="0" distL="0" distR="0" wp14:anchorId="4910CA70" wp14:editId="65599DBF">
            <wp:extent cx="6858000" cy="2635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C63A" w14:textId="2B3E4B53" w:rsidR="00081DBB" w:rsidRDefault="00081DBB"/>
    <w:p w14:paraId="0FDC804E" w14:textId="1932D8F3" w:rsidR="008A49EA" w:rsidRDefault="008A49EA"/>
    <w:p w14:paraId="3C5CC143" w14:textId="7D2E94E1" w:rsidR="008A49EA" w:rsidRDefault="008B2F87">
      <w:r>
        <w:t>Logout Screen</w:t>
      </w:r>
    </w:p>
    <w:p w14:paraId="7F12792A" w14:textId="02BF4329" w:rsidR="008B2F87" w:rsidRDefault="008B2F87"/>
    <w:p w14:paraId="7E803BF4" w14:textId="7F0CC890" w:rsidR="008B2F87" w:rsidRDefault="008B2F87">
      <w:r>
        <w:rPr>
          <w:noProof/>
        </w:rPr>
        <w:drawing>
          <wp:inline distT="0" distB="0" distL="0" distR="0" wp14:anchorId="287728CF" wp14:editId="29703A51">
            <wp:extent cx="6858000" cy="3101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722" w14:textId="5F337129" w:rsidR="008A49EA" w:rsidRDefault="008A49EA"/>
    <w:p w14:paraId="53891B9E" w14:textId="4DF5618D" w:rsidR="008A49EA" w:rsidRDefault="008A49EA"/>
    <w:p w14:paraId="59AC404D" w14:textId="402BC142" w:rsidR="008A49EA" w:rsidRDefault="008A49EA"/>
    <w:p w14:paraId="69A1E168" w14:textId="25970037" w:rsidR="008A49EA" w:rsidRDefault="008A49EA"/>
    <w:p w14:paraId="2CEFFC53" w14:textId="0DAFB46D" w:rsidR="009A1C31" w:rsidRDefault="009A1C31"/>
    <w:p w14:paraId="28A97CE3" w14:textId="0928C84A" w:rsidR="009A1C31" w:rsidRDefault="009A1C31"/>
    <w:p w14:paraId="38CACF6E" w14:textId="57848248" w:rsidR="008A49EA" w:rsidRDefault="008A49EA"/>
    <w:p w14:paraId="1186DD66" w14:textId="77777777" w:rsidR="008A49EA" w:rsidRDefault="008A49EA"/>
    <w:p w14:paraId="2645DB49" w14:textId="0DE093F2" w:rsidR="00081DBB" w:rsidRPr="00B2493C" w:rsidRDefault="004D6F54">
      <w:pPr>
        <w:rPr>
          <w:b/>
          <w:bCs/>
        </w:rPr>
      </w:pPr>
      <w:r w:rsidRPr="00B2493C">
        <w:rPr>
          <w:b/>
          <w:bCs/>
        </w:rPr>
        <w:t>Database</w:t>
      </w:r>
    </w:p>
    <w:p w14:paraId="7B9867E7" w14:textId="20D70394" w:rsidR="000B006A" w:rsidRDefault="000B006A"/>
    <w:p w14:paraId="73B10593" w14:textId="3FC7863E" w:rsidR="000B006A" w:rsidRDefault="000B006A">
      <w:r>
        <w:t>Classroom Table</w:t>
      </w:r>
    </w:p>
    <w:p w14:paraId="0A330F55" w14:textId="63DFE719" w:rsidR="004D6F54" w:rsidRDefault="004D6F54"/>
    <w:p w14:paraId="1FB1A544" w14:textId="7DE85257" w:rsidR="004D6F54" w:rsidRDefault="000B006A">
      <w:r>
        <w:rPr>
          <w:noProof/>
        </w:rPr>
        <w:drawing>
          <wp:inline distT="0" distB="0" distL="0" distR="0" wp14:anchorId="0981FA61" wp14:editId="2F9E475C">
            <wp:extent cx="6620510" cy="41452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090" cy="41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DF6" w14:textId="77777777" w:rsidR="008A49EA" w:rsidRDefault="008A49EA"/>
    <w:p w14:paraId="1059D040" w14:textId="6096D747" w:rsidR="000B006A" w:rsidRDefault="000B006A"/>
    <w:p w14:paraId="546EE082" w14:textId="3DBB77AB" w:rsidR="004D6F54" w:rsidRDefault="00B4000F">
      <w:r>
        <w:t>Guardian/Parent Table</w:t>
      </w:r>
    </w:p>
    <w:p w14:paraId="5BEABDE0" w14:textId="578323A6" w:rsidR="00B4000F" w:rsidRDefault="00B4000F"/>
    <w:p w14:paraId="5CFB7902" w14:textId="3AFDBAE7" w:rsidR="00B4000F" w:rsidRDefault="00B4000F">
      <w:r>
        <w:rPr>
          <w:noProof/>
        </w:rPr>
        <w:drawing>
          <wp:inline distT="0" distB="0" distL="0" distR="0" wp14:anchorId="0A9069AA" wp14:editId="341EE55B">
            <wp:extent cx="6742430" cy="30022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4993" cy="30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0231" w14:textId="6F78D635" w:rsidR="009A1C31" w:rsidRDefault="009A1C31"/>
    <w:p w14:paraId="09BEA93E" w14:textId="726F57E8" w:rsidR="009A1C31" w:rsidRDefault="009A1C31"/>
    <w:p w14:paraId="348C5BD0" w14:textId="07AB1036" w:rsidR="009A1C31" w:rsidRDefault="009A1C31"/>
    <w:p w14:paraId="48998C55" w14:textId="77777777" w:rsidR="009A1C31" w:rsidRDefault="009A1C31"/>
    <w:p w14:paraId="653F384F" w14:textId="1008B490" w:rsidR="00B4000F" w:rsidRDefault="00B4000F"/>
    <w:p w14:paraId="3903BED2" w14:textId="5FBC5534" w:rsidR="00B4000F" w:rsidRDefault="00B4000F"/>
    <w:p w14:paraId="571DA0B4" w14:textId="483A1BDF" w:rsidR="00B4000F" w:rsidRDefault="00772DDB">
      <w:r>
        <w:t>Student Table</w:t>
      </w:r>
    </w:p>
    <w:p w14:paraId="784C108D" w14:textId="1923E98F" w:rsidR="00772DDB" w:rsidRDefault="00772DDB"/>
    <w:p w14:paraId="11C3E200" w14:textId="53364558" w:rsidR="00772DDB" w:rsidRDefault="00772DDB">
      <w:r>
        <w:rPr>
          <w:noProof/>
        </w:rPr>
        <w:drawing>
          <wp:inline distT="0" distB="0" distL="0" distR="0" wp14:anchorId="41EBDEDA" wp14:editId="5A38E1AB">
            <wp:extent cx="6858000" cy="529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435" w14:textId="3652BD08" w:rsidR="009A1C31" w:rsidRDefault="009A1C31"/>
    <w:p w14:paraId="1F2AA557" w14:textId="4215AE62" w:rsidR="009A1C31" w:rsidRDefault="009A1C31"/>
    <w:p w14:paraId="54CFACC8" w14:textId="3E2463ED" w:rsidR="009A1C31" w:rsidRDefault="009A1C31"/>
    <w:p w14:paraId="151A4AD3" w14:textId="2CB53E52" w:rsidR="009A1C31" w:rsidRDefault="009A1C31"/>
    <w:p w14:paraId="40249612" w14:textId="569E18EA" w:rsidR="009A1C31" w:rsidRDefault="009A1C31"/>
    <w:p w14:paraId="0A2EA3D3" w14:textId="3A4F8ED3" w:rsidR="009A1C31" w:rsidRDefault="009A1C31"/>
    <w:p w14:paraId="1926FED6" w14:textId="080B047A" w:rsidR="009A1C31" w:rsidRDefault="009A1C31"/>
    <w:p w14:paraId="29B780A8" w14:textId="7FCF79AE" w:rsidR="009A1C31" w:rsidRDefault="009A1C31"/>
    <w:p w14:paraId="557C0172" w14:textId="1150485C" w:rsidR="009A1C31" w:rsidRDefault="009A1C31"/>
    <w:p w14:paraId="4FF4B202" w14:textId="795DE697" w:rsidR="009A1C31" w:rsidRDefault="009A1C31"/>
    <w:p w14:paraId="22643654" w14:textId="7984F793" w:rsidR="009A1C31" w:rsidRDefault="009A1C31"/>
    <w:p w14:paraId="7D1AB20B" w14:textId="77777777" w:rsidR="009A1C31" w:rsidRDefault="009A1C31"/>
    <w:p w14:paraId="287774C1" w14:textId="2B8505A0" w:rsidR="00772DDB" w:rsidRDefault="00772DDB"/>
    <w:p w14:paraId="29359694" w14:textId="7389DF8F" w:rsidR="00772DDB" w:rsidRDefault="00F50D7D">
      <w:r>
        <w:lastRenderedPageBreak/>
        <w:t>Teacher Table</w:t>
      </w:r>
    </w:p>
    <w:p w14:paraId="0B52591B" w14:textId="71310BE4" w:rsidR="00F50D7D" w:rsidRDefault="00F50D7D"/>
    <w:p w14:paraId="01A214AE" w14:textId="21BDAEFE" w:rsidR="00F50D7D" w:rsidRDefault="00F50D7D">
      <w:r>
        <w:rPr>
          <w:noProof/>
        </w:rPr>
        <w:drawing>
          <wp:inline distT="0" distB="0" distL="0" distR="0" wp14:anchorId="224E0436" wp14:editId="0C54C9CC">
            <wp:extent cx="685800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ACC" w14:textId="77777777" w:rsidR="00BC57DC" w:rsidRDefault="00BC57DC"/>
    <w:p w14:paraId="391DCA53" w14:textId="1A1D92EB" w:rsidR="00F50D7D" w:rsidRDefault="00F50D7D"/>
    <w:p w14:paraId="7B9A07BA" w14:textId="701F19CE" w:rsidR="00F50D7D" w:rsidRDefault="00D45305">
      <w:r>
        <w:t>User table</w:t>
      </w:r>
    </w:p>
    <w:p w14:paraId="742DF6BC" w14:textId="225F70BA" w:rsidR="00D45305" w:rsidRDefault="00D45305"/>
    <w:p w14:paraId="42744EBC" w14:textId="60655DB6" w:rsidR="00D45305" w:rsidRDefault="00D45305">
      <w:r>
        <w:rPr>
          <w:noProof/>
        </w:rPr>
        <w:drawing>
          <wp:inline distT="0" distB="0" distL="0" distR="0" wp14:anchorId="2BC907FA" wp14:editId="13C91CBB">
            <wp:extent cx="6858000" cy="3649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47AE" w14:textId="77777777" w:rsidR="00B4000F" w:rsidRDefault="00B4000F"/>
    <w:p w14:paraId="0521B725" w14:textId="77777777" w:rsidR="009A1C31" w:rsidRDefault="009A1C31"/>
    <w:p w14:paraId="064B5321" w14:textId="0604E715" w:rsidR="00081DBB" w:rsidRDefault="00F2317A">
      <w:r>
        <w:t>Immunization requirement Table</w:t>
      </w:r>
    </w:p>
    <w:p w14:paraId="00CE63A7" w14:textId="08D1AEC0" w:rsidR="00F2317A" w:rsidRDefault="00F2317A"/>
    <w:p w14:paraId="6F29AE40" w14:textId="45A972DE" w:rsidR="00F2317A" w:rsidRDefault="00F2317A">
      <w:r>
        <w:rPr>
          <w:noProof/>
        </w:rPr>
        <w:drawing>
          <wp:inline distT="0" distB="0" distL="0" distR="0" wp14:anchorId="0CA33F2C" wp14:editId="26AABD0D">
            <wp:extent cx="6858000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8E43" w14:textId="2D664B20" w:rsidR="009A1C31" w:rsidRDefault="009A1C31"/>
    <w:p w14:paraId="7DE5198A" w14:textId="6631E565" w:rsidR="00F2317A" w:rsidRDefault="00F2317A"/>
    <w:p w14:paraId="233A40F0" w14:textId="28611FDE" w:rsidR="00F2317A" w:rsidRDefault="00D452DF">
      <w:r>
        <w:t>Immunization Record Table</w:t>
      </w:r>
    </w:p>
    <w:p w14:paraId="31104B03" w14:textId="591A70E1" w:rsidR="00D452DF" w:rsidRDefault="00D452DF"/>
    <w:p w14:paraId="666949D1" w14:textId="24EF8394" w:rsidR="00D452DF" w:rsidRPr="003A798E" w:rsidRDefault="00D452DF">
      <w:r>
        <w:rPr>
          <w:noProof/>
        </w:rPr>
        <w:drawing>
          <wp:inline distT="0" distB="0" distL="0" distR="0" wp14:anchorId="13978522" wp14:editId="1B3C3BC2">
            <wp:extent cx="6858000" cy="2887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2DF" w:rsidRPr="003A798E" w:rsidSect="00A24793">
      <w:footerReference w:type="even" r:id="rId23"/>
      <w:footerReference w:type="default" r:id="rId24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8A678" w14:textId="77777777" w:rsidR="00F27E81" w:rsidRDefault="00F27E81" w:rsidP="001205A1">
      <w:r>
        <w:separator/>
      </w:r>
    </w:p>
  </w:endnote>
  <w:endnote w:type="continuationSeparator" w:id="0">
    <w:p w14:paraId="1960322F" w14:textId="77777777" w:rsidR="00F27E81" w:rsidRDefault="00F27E81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D52FFC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A9E8633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A8582A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</w:tblGrid>
    <w:tr w:rsidR="00C0752C" w14:paraId="5DB6FE94" w14:textId="77777777" w:rsidTr="005F4F46">
      <w:tc>
        <w:tcPr>
          <w:tcW w:w="5395" w:type="dxa"/>
        </w:tcPr>
        <w:p w14:paraId="35717C36" w14:textId="77777777" w:rsidR="00C0752C" w:rsidRPr="001205A1" w:rsidRDefault="00C0752C" w:rsidP="001205A1">
          <w:pPr>
            <w:pStyle w:val="Footer"/>
          </w:pPr>
          <w:r w:rsidRPr="001205A1">
            <w:t xml:space="preserve">   </w:t>
          </w:r>
        </w:p>
      </w:tc>
    </w:tr>
  </w:tbl>
  <w:p w14:paraId="5051613C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36D0F" w14:textId="77777777" w:rsidR="00F27E81" w:rsidRDefault="00F27E81" w:rsidP="001205A1">
      <w:r>
        <w:separator/>
      </w:r>
    </w:p>
  </w:footnote>
  <w:footnote w:type="continuationSeparator" w:id="0">
    <w:p w14:paraId="0A9A707E" w14:textId="77777777" w:rsidR="00F27E81" w:rsidRDefault="00F27E81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27A3"/>
    <w:multiLevelType w:val="multilevel"/>
    <w:tmpl w:val="580E94B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425AED"/>
    <w:multiLevelType w:val="hybridMultilevel"/>
    <w:tmpl w:val="257C5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9343CF"/>
    <w:multiLevelType w:val="hybridMultilevel"/>
    <w:tmpl w:val="53787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26287"/>
    <w:multiLevelType w:val="multilevel"/>
    <w:tmpl w:val="580E94B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1F6303"/>
    <w:multiLevelType w:val="multilevel"/>
    <w:tmpl w:val="580E94B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F53A6B"/>
    <w:multiLevelType w:val="hybridMultilevel"/>
    <w:tmpl w:val="0504B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0250C"/>
    <w:multiLevelType w:val="hybridMultilevel"/>
    <w:tmpl w:val="051EC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967CA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77B"/>
    <w:rsid w:val="00004EFE"/>
    <w:rsid w:val="000052EC"/>
    <w:rsid w:val="0002239D"/>
    <w:rsid w:val="0003664C"/>
    <w:rsid w:val="00053956"/>
    <w:rsid w:val="00080E86"/>
    <w:rsid w:val="00081DBB"/>
    <w:rsid w:val="000A1161"/>
    <w:rsid w:val="000B006A"/>
    <w:rsid w:val="000B2F4E"/>
    <w:rsid w:val="000B77D6"/>
    <w:rsid w:val="000C4ED1"/>
    <w:rsid w:val="000C687B"/>
    <w:rsid w:val="000D3002"/>
    <w:rsid w:val="000E0414"/>
    <w:rsid w:val="000E1C58"/>
    <w:rsid w:val="000E4F03"/>
    <w:rsid w:val="0010429B"/>
    <w:rsid w:val="00105DBE"/>
    <w:rsid w:val="001205A1"/>
    <w:rsid w:val="0012233A"/>
    <w:rsid w:val="00123E24"/>
    <w:rsid w:val="001402DF"/>
    <w:rsid w:val="00174542"/>
    <w:rsid w:val="001765AA"/>
    <w:rsid w:val="001B0381"/>
    <w:rsid w:val="001E2718"/>
    <w:rsid w:val="0021423A"/>
    <w:rsid w:val="00255020"/>
    <w:rsid w:val="00277E23"/>
    <w:rsid w:val="00282442"/>
    <w:rsid w:val="002877E8"/>
    <w:rsid w:val="002A24FF"/>
    <w:rsid w:val="002C077B"/>
    <w:rsid w:val="002C6678"/>
    <w:rsid w:val="002D58E0"/>
    <w:rsid w:val="002E03DF"/>
    <w:rsid w:val="002E0CF8"/>
    <w:rsid w:val="002E7C4E"/>
    <w:rsid w:val="002E7E09"/>
    <w:rsid w:val="0031055C"/>
    <w:rsid w:val="00322BA5"/>
    <w:rsid w:val="0032665F"/>
    <w:rsid w:val="003476D6"/>
    <w:rsid w:val="00367275"/>
    <w:rsid w:val="00371EE1"/>
    <w:rsid w:val="00374186"/>
    <w:rsid w:val="00381DCD"/>
    <w:rsid w:val="0038466A"/>
    <w:rsid w:val="003A496C"/>
    <w:rsid w:val="003A798E"/>
    <w:rsid w:val="003C1683"/>
    <w:rsid w:val="003C574B"/>
    <w:rsid w:val="0040062E"/>
    <w:rsid w:val="004026D8"/>
    <w:rsid w:val="00404FE2"/>
    <w:rsid w:val="00406900"/>
    <w:rsid w:val="00425A99"/>
    <w:rsid w:val="00447CAC"/>
    <w:rsid w:val="00475D96"/>
    <w:rsid w:val="00486079"/>
    <w:rsid w:val="004A05AA"/>
    <w:rsid w:val="004A126F"/>
    <w:rsid w:val="004A1B97"/>
    <w:rsid w:val="004B0392"/>
    <w:rsid w:val="004D2218"/>
    <w:rsid w:val="004D5684"/>
    <w:rsid w:val="004D6F54"/>
    <w:rsid w:val="004E3484"/>
    <w:rsid w:val="004F620D"/>
    <w:rsid w:val="005173E7"/>
    <w:rsid w:val="00534C75"/>
    <w:rsid w:val="00536E05"/>
    <w:rsid w:val="00550841"/>
    <w:rsid w:val="0056465C"/>
    <w:rsid w:val="00581811"/>
    <w:rsid w:val="00591C7E"/>
    <w:rsid w:val="005960BC"/>
    <w:rsid w:val="00597910"/>
    <w:rsid w:val="005A065A"/>
    <w:rsid w:val="005A1184"/>
    <w:rsid w:val="005C2322"/>
    <w:rsid w:val="005E0211"/>
    <w:rsid w:val="005E6B25"/>
    <w:rsid w:val="005F07B3"/>
    <w:rsid w:val="005F4F46"/>
    <w:rsid w:val="006109A5"/>
    <w:rsid w:val="00614B2C"/>
    <w:rsid w:val="00624CE4"/>
    <w:rsid w:val="006B0AA5"/>
    <w:rsid w:val="006C1E98"/>
    <w:rsid w:val="006C60E6"/>
    <w:rsid w:val="0070007A"/>
    <w:rsid w:val="007645FE"/>
    <w:rsid w:val="00764FB4"/>
    <w:rsid w:val="00772DDB"/>
    <w:rsid w:val="007924EF"/>
    <w:rsid w:val="007B0740"/>
    <w:rsid w:val="007C1BAB"/>
    <w:rsid w:val="007E68C6"/>
    <w:rsid w:val="007F2A6F"/>
    <w:rsid w:val="00847BB4"/>
    <w:rsid w:val="0087165F"/>
    <w:rsid w:val="008A49EA"/>
    <w:rsid w:val="008A6342"/>
    <w:rsid w:val="008B2F87"/>
    <w:rsid w:val="008B4845"/>
    <w:rsid w:val="008C42B6"/>
    <w:rsid w:val="008D3D02"/>
    <w:rsid w:val="00901287"/>
    <w:rsid w:val="00917910"/>
    <w:rsid w:val="00927904"/>
    <w:rsid w:val="0094770B"/>
    <w:rsid w:val="0094797C"/>
    <w:rsid w:val="00953176"/>
    <w:rsid w:val="00957B57"/>
    <w:rsid w:val="00963583"/>
    <w:rsid w:val="00974213"/>
    <w:rsid w:val="009A1C31"/>
    <w:rsid w:val="009B4FDE"/>
    <w:rsid w:val="009B70CD"/>
    <w:rsid w:val="009F2DEB"/>
    <w:rsid w:val="009F4E4C"/>
    <w:rsid w:val="00A03914"/>
    <w:rsid w:val="00A04227"/>
    <w:rsid w:val="00A05563"/>
    <w:rsid w:val="00A15CF7"/>
    <w:rsid w:val="00A24793"/>
    <w:rsid w:val="00A47EDA"/>
    <w:rsid w:val="00A53A3E"/>
    <w:rsid w:val="00A64160"/>
    <w:rsid w:val="00A81248"/>
    <w:rsid w:val="00A94A90"/>
    <w:rsid w:val="00AB3D7C"/>
    <w:rsid w:val="00AD087B"/>
    <w:rsid w:val="00AE5B4E"/>
    <w:rsid w:val="00B0647F"/>
    <w:rsid w:val="00B13933"/>
    <w:rsid w:val="00B2493C"/>
    <w:rsid w:val="00B3086C"/>
    <w:rsid w:val="00B35279"/>
    <w:rsid w:val="00B4000F"/>
    <w:rsid w:val="00B50305"/>
    <w:rsid w:val="00B764A7"/>
    <w:rsid w:val="00B831A7"/>
    <w:rsid w:val="00B849E2"/>
    <w:rsid w:val="00B863BF"/>
    <w:rsid w:val="00BC23DC"/>
    <w:rsid w:val="00BC57DC"/>
    <w:rsid w:val="00BD680F"/>
    <w:rsid w:val="00BE7A8D"/>
    <w:rsid w:val="00BF4FE4"/>
    <w:rsid w:val="00C0752C"/>
    <w:rsid w:val="00C5148F"/>
    <w:rsid w:val="00C57B2D"/>
    <w:rsid w:val="00C66528"/>
    <w:rsid w:val="00C66C9B"/>
    <w:rsid w:val="00C75595"/>
    <w:rsid w:val="00C869A4"/>
    <w:rsid w:val="00C915F0"/>
    <w:rsid w:val="00CA411F"/>
    <w:rsid w:val="00CC325B"/>
    <w:rsid w:val="00CC74AA"/>
    <w:rsid w:val="00CF3C7D"/>
    <w:rsid w:val="00D054EE"/>
    <w:rsid w:val="00D30C0E"/>
    <w:rsid w:val="00D32C85"/>
    <w:rsid w:val="00D452DF"/>
    <w:rsid w:val="00D45305"/>
    <w:rsid w:val="00D5426C"/>
    <w:rsid w:val="00D70BFB"/>
    <w:rsid w:val="00D737F3"/>
    <w:rsid w:val="00D87015"/>
    <w:rsid w:val="00DB41D0"/>
    <w:rsid w:val="00DB7EB1"/>
    <w:rsid w:val="00DD2121"/>
    <w:rsid w:val="00DD573A"/>
    <w:rsid w:val="00DE113C"/>
    <w:rsid w:val="00E314CD"/>
    <w:rsid w:val="00E472AF"/>
    <w:rsid w:val="00EC1536"/>
    <w:rsid w:val="00EC785D"/>
    <w:rsid w:val="00F1354A"/>
    <w:rsid w:val="00F2317A"/>
    <w:rsid w:val="00F27E81"/>
    <w:rsid w:val="00F363BF"/>
    <w:rsid w:val="00F42183"/>
    <w:rsid w:val="00F50D7D"/>
    <w:rsid w:val="00F55F2C"/>
    <w:rsid w:val="00F711C1"/>
    <w:rsid w:val="00F72823"/>
    <w:rsid w:val="00F817DC"/>
    <w:rsid w:val="00F96549"/>
    <w:rsid w:val="00FA3374"/>
    <w:rsid w:val="00FB03BB"/>
    <w:rsid w:val="00FB65B8"/>
    <w:rsid w:val="00FC49AE"/>
    <w:rsid w:val="00FD2FC3"/>
    <w:rsid w:val="00FF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A71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AC3EC1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477BD1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AC3EC1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AC3EC1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AC3EC1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477BD1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AC3EC1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AC3EC1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477BD1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AC3EC1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AC3EC1" w:themeColor="accent1"/>
      <w:sz w:val="76"/>
    </w:rPr>
  </w:style>
  <w:style w:type="paragraph" w:styleId="ListParagraph">
    <w:name w:val="List Paragraph"/>
    <w:basedOn w:val="Normal"/>
    <w:uiPriority w:val="34"/>
    <w:qFormat/>
    <w:rsid w:val="002C07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chl\AppData\Roaming\Microsoft\Templates\Jazzy%20student%20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13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2021-04-28T17:03:00Z</dcterms:created>
  <dcterms:modified xsi:type="dcterms:W3CDTF">2021-09-28T14:09:00Z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